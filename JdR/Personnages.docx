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D53" w:rsidRDefault="00B00C22" w:rsidP="00B00C22">
      <w:pPr>
        <w:pStyle w:val="Titre"/>
      </w:pPr>
      <w:r>
        <w:t>Personnage d’Anaël</w:t>
      </w:r>
    </w:p>
    <w:p w:rsidR="00B00C22" w:rsidRDefault="00B00C22" w:rsidP="00B00C22">
      <w:pPr>
        <w:pStyle w:val="Titre1"/>
      </w:pPr>
      <w:r>
        <w:t>Présentation</w:t>
      </w:r>
    </w:p>
    <w:p w:rsidR="00300118" w:rsidRDefault="00300118" w:rsidP="00300118">
      <w:pPr>
        <w:pStyle w:val="Titre2"/>
      </w:pPr>
      <w:r>
        <w:t>Concept</w:t>
      </w:r>
    </w:p>
    <w:p w:rsidR="00B00C22" w:rsidRDefault="00B00C22" w:rsidP="00351D53">
      <w:r>
        <w:t>Ancien voyou assagit par un groupe de soutien dans lequel son parrain a présenté son petit-frère (perso de Maud.) Cela lui a permis de faire des études ??? et parcours sport études. Il cherche depuis du boulot.</w:t>
      </w:r>
    </w:p>
    <w:p w:rsidR="00300118" w:rsidRDefault="00300118" w:rsidP="00300118">
      <w:pPr>
        <w:pStyle w:val="Titre2"/>
      </w:pPr>
      <w:r>
        <w:t>Points de rupture</w:t>
      </w:r>
    </w:p>
    <w:p w:rsidR="00300118" w:rsidRDefault="00300118" w:rsidP="00300118">
      <w:pPr>
        <w:rPr>
          <w:b/>
        </w:rPr>
      </w:pPr>
      <w:r>
        <w:rPr>
          <w:b/>
        </w:rPr>
        <w:t>Quelle est la pire chose que le personnage ait fait ?</w:t>
      </w:r>
    </w:p>
    <w:p w:rsidR="00300118" w:rsidRPr="00300118" w:rsidRDefault="0070654E" w:rsidP="00300118">
      <w:r>
        <w:t>Avoir nié sa faute et laisser un autre être puni à sa place.</w:t>
      </w:r>
    </w:p>
    <w:p w:rsidR="00300118" w:rsidRDefault="00300118" w:rsidP="00300118">
      <w:pPr>
        <w:rPr>
          <w:b/>
        </w:rPr>
      </w:pPr>
      <w:r>
        <w:rPr>
          <w:b/>
        </w:rPr>
        <w:t>Quelle est la pire chose que le personnage puisse s’imaginer faire ?</w:t>
      </w:r>
    </w:p>
    <w:p w:rsidR="00300118" w:rsidRPr="00300118" w:rsidRDefault="0070654E" w:rsidP="00300118">
      <w:r>
        <w:t>Tuer un innocent sous la colère ou par erreur.</w:t>
      </w:r>
    </w:p>
    <w:p w:rsidR="00300118" w:rsidRDefault="00300118" w:rsidP="00300118">
      <w:pPr>
        <w:rPr>
          <w:b/>
        </w:rPr>
      </w:pPr>
      <w:r>
        <w:rPr>
          <w:b/>
        </w:rPr>
        <w:t>Quelle est la pire chose que quelqu’un puisse faire ?</w:t>
      </w:r>
    </w:p>
    <w:p w:rsidR="00300118" w:rsidRPr="00300118" w:rsidRDefault="0070654E" w:rsidP="00300118">
      <w:r>
        <w:t>Sacrifier quelqu’un d’autre pour se sauver d’ennuis dont on est la cause.</w:t>
      </w:r>
    </w:p>
    <w:p w:rsidR="00300118" w:rsidRDefault="00300118" w:rsidP="00300118">
      <w:pPr>
        <w:rPr>
          <w:b/>
        </w:rPr>
      </w:pPr>
      <w:r>
        <w:rPr>
          <w:b/>
        </w:rPr>
        <w:t>Qu’est-ce que le personnage a oublié ?</w:t>
      </w:r>
    </w:p>
    <w:p w:rsidR="00300118" w:rsidRPr="00300118" w:rsidRDefault="0070654E" w:rsidP="00300118">
      <w:r>
        <w:t>Une créature a abattu plusieurs hommes. Il se souviens qu’ils sont morts dans un règlement de comptes.</w:t>
      </w:r>
    </w:p>
    <w:p w:rsidR="00300118" w:rsidRDefault="00300118" w:rsidP="00300118">
      <w:pPr>
        <w:rPr>
          <w:b/>
        </w:rPr>
      </w:pPr>
      <w:r>
        <w:rPr>
          <w:b/>
        </w:rPr>
        <w:t>Quel est le plus gros traumatisme du personnage ?</w:t>
      </w:r>
    </w:p>
    <w:p w:rsidR="00300118" w:rsidRPr="00B67EF7" w:rsidRDefault="00B67EF7" w:rsidP="00300118">
      <w:r>
        <w:t>A été battu au sang par son père ivre dans son enfance.</w:t>
      </w:r>
    </w:p>
    <w:p w:rsidR="00300118" w:rsidRDefault="00300118" w:rsidP="00300118">
      <w:pPr>
        <w:pStyle w:val="Titre1"/>
      </w:pPr>
      <w:r>
        <w:t>Valeurs</w:t>
      </w:r>
    </w:p>
    <w:p w:rsidR="00300118" w:rsidRPr="00300118" w:rsidRDefault="00300118" w:rsidP="00300118">
      <w:pPr>
        <w:pStyle w:val="Titre2"/>
      </w:pPr>
      <w:r>
        <w:t>Attributs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1"/>
        <w:gridCol w:w="1511"/>
        <w:gridCol w:w="1511"/>
      </w:tblGrid>
      <w:tr w:rsidR="00300118" w:rsidTr="00E7167D">
        <w:tc>
          <w:tcPr>
            <w:tcW w:w="1510" w:type="dxa"/>
          </w:tcPr>
          <w:p w:rsidR="00300118" w:rsidRDefault="00300118" w:rsidP="00300118">
            <w:r>
              <w:t>Intelligence</w:t>
            </w:r>
          </w:p>
        </w:tc>
        <w:tc>
          <w:tcPr>
            <w:tcW w:w="1510" w:type="dxa"/>
          </w:tcPr>
          <w:p w:rsidR="00300118" w:rsidRDefault="00B67EF7" w:rsidP="00300118">
            <w:r>
              <w:rPr>
                <w:rFonts w:cstheme="minorHAnsi"/>
              </w:rPr>
              <w:t>●</w:t>
            </w:r>
            <w:r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0" w:type="dxa"/>
          </w:tcPr>
          <w:p w:rsidR="00300118" w:rsidRDefault="00300118" w:rsidP="00300118">
            <w:r>
              <w:t>Force</w:t>
            </w:r>
          </w:p>
        </w:tc>
        <w:tc>
          <w:tcPr>
            <w:tcW w:w="1510" w:type="dxa"/>
          </w:tcPr>
          <w:p w:rsidR="00300118" w:rsidRDefault="00B67EF7" w:rsidP="00300118">
            <w:r>
              <w:rPr>
                <w:rFonts w:cstheme="minorHAnsi"/>
              </w:rPr>
              <w:t>●</w:t>
            </w:r>
            <w:r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1" w:type="dxa"/>
          </w:tcPr>
          <w:p w:rsidR="00300118" w:rsidRDefault="00300118" w:rsidP="00300118">
            <w:r>
              <w:t>Présence</w:t>
            </w:r>
          </w:p>
        </w:tc>
        <w:tc>
          <w:tcPr>
            <w:tcW w:w="1511" w:type="dxa"/>
          </w:tcPr>
          <w:p w:rsidR="00300118" w:rsidRDefault="00B67EF7" w:rsidP="00300118">
            <w:r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○○</w:t>
            </w:r>
          </w:p>
        </w:tc>
      </w:tr>
      <w:tr w:rsidR="00300118" w:rsidTr="00E7167D">
        <w:tc>
          <w:tcPr>
            <w:tcW w:w="1510" w:type="dxa"/>
          </w:tcPr>
          <w:p w:rsidR="00300118" w:rsidRDefault="00300118" w:rsidP="00300118">
            <w:r>
              <w:t>Astuce</w:t>
            </w:r>
          </w:p>
        </w:tc>
        <w:tc>
          <w:tcPr>
            <w:tcW w:w="1510" w:type="dxa"/>
          </w:tcPr>
          <w:p w:rsidR="00300118" w:rsidRDefault="00B67EF7" w:rsidP="00300118">
            <w:r>
              <w:rPr>
                <w:rFonts w:cstheme="minorHAnsi"/>
              </w:rPr>
              <w:t>●○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○○</w:t>
            </w:r>
          </w:p>
        </w:tc>
        <w:tc>
          <w:tcPr>
            <w:tcW w:w="1510" w:type="dxa"/>
          </w:tcPr>
          <w:p w:rsidR="00300118" w:rsidRDefault="00300118" w:rsidP="00300118">
            <w:r>
              <w:t>Dextérité</w:t>
            </w:r>
          </w:p>
        </w:tc>
        <w:tc>
          <w:tcPr>
            <w:tcW w:w="1510" w:type="dxa"/>
          </w:tcPr>
          <w:p w:rsidR="00300118" w:rsidRDefault="00B67EF7" w:rsidP="00300118">
            <w:r>
              <w:rPr>
                <w:rFonts w:cstheme="minorHAnsi"/>
              </w:rPr>
              <w:t>●</w:t>
            </w:r>
            <w:r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1" w:type="dxa"/>
          </w:tcPr>
          <w:p w:rsidR="00300118" w:rsidRDefault="00300118" w:rsidP="00300118">
            <w:r>
              <w:t>Manipulation</w:t>
            </w:r>
          </w:p>
        </w:tc>
        <w:tc>
          <w:tcPr>
            <w:tcW w:w="1511" w:type="dxa"/>
          </w:tcPr>
          <w:p w:rsidR="00300118" w:rsidRDefault="00B67EF7" w:rsidP="00300118">
            <w:r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○○</w:t>
            </w:r>
          </w:p>
        </w:tc>
      </w:tr>
      <w:tr w:rsidR="00300118" w:rsidTr="00E7167D">
        <w:tc>
          <w:tcPr>
            <w:tcW w:w="1510" w:type="dxa"/>
          </w:tcPr>
          <w:p w:rsidR="00300118" w:rsidRDefault="00300118" w:rsidP="00300118">
            <w:r>
              <w:t>Résolution</w:t>
            </w:r>
          </w:p>
        </w:tc>
        <w:tc>
          <w:tcPr>
            <w:tcW w:w="1510" w:type="dxa"/>
          </w:tcPr>
          <w:p w:rsidR="00300118" w:rsidRDefault="00B67EF7" w:rsidP="00300118">
            <w:r>
              <w:rPr>
                <w:rFonts w:cstheme="minorHAnsi"/>
              </w:rPr>
              <w:t>●</w:t>
            </w:r>
            <w:r>
              <w:rPr>
                <w:rFonts w:ascii="Calibri" w:hAnsi="Calibri" w:cs="Calibri"/>
              </w:rPr>
              <w:t>●●●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0" w:type="dxa"/>
          </w:tcPr>
          <w:p w:rsidR="00300118" w:rsidRDefault="00300118" w:rsidP="00300118">
            <w:r>
              <w:t>Vigueur</w:t>
            </w:r>
          </w:p>
        </w:tc>
        <w:tc>
          <w:tcPr>
            <w:tcW w:w="1510" w:type="dxa"/>
          </w:tcPr>
          <w:p w:rsidR="00300118" w:rsidRDefault="00B67EF7" w:rsidP="00300118">
            <w:r>
              <w:rPr>
                <w:rFonts w:ascii="Calibri" w:hAnsi="Calibri" w:cs="Calibri"/>
              </w:rPr>
              <w:t>●●</w:t>
            </w:r>
            <w:r>
              <w:rPr>
                <w:rFonts w:cstheme="minorHAnsi"/>
              </w:rPr>
              <w:t>●</w:t>
            </w:r>
            <w:r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1" w:type="dxa"/>
          </w:tcPr>
          <w:p w:rsidR="00300118" w:rsidRDefault="00300118" w:rsidP="00300118">
            <w:r>
              <w:t>Calme</w:t>
            </w:r>
          </w:p>
        </w:tc>
        <w:tc>
          <w:tcPr>
            <w:tcW w:w="1511" w:type="dxa"/>
          </w:tcPr>
          <w:p w:rsidR="00300118" w:rsidRDefault="00B67EF7" w:rsidP="00300118">
            <w:r>
              <w:rPr>
                <w:rFonts w:ascii="Calibri" w:hAnsi="Calibri" w:cs="Calibri"/>
              </w:rPr>
              <w:t>●●</w:t>
            </w:r>
            <w:r>
              <w:rPr>
                <w:rFonts w:cstheme="minorHAnsi"/>
              </w:rPr>
              <w:t>●</w:t>
            </w:r>
            <w:r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</w:t>
            </w:r>
          </w:p>
        </w:tc>
      </w:tr>
      <w:tr w:rsidR="00DC5946" w:rsidTr="00E7167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20" w:type="dxa"/>
            <w:gridSpan w:val="2"/>
          </w:tcPr>
          <w:p w:rsidR="00DC5946" w:rsidRDefault="00DC5946" w:rsidP="00B67EF7">
            <w:r>
              <w:t xml:space="preserve">Défense </w:t>
            </w:r>
            <w:r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○○○○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○○○○○</w:t>
            </w:r>
          </w:p>
        </w:tc>
        <w:tc>
          <w:tcPr>
            <w:tcW w:w="3021" w:type="dxa"/>
            <w:gridSpan w:val="2"/>
          </w:tcPr>
          <w:p w:rsidR="00DC5946" w:rsidRDefault="00DC5946" w:rsidP="00B67EF7">
            <w:r>
              <w:t xml:space="preserve">Initiative </w:t>
            </w:r>
            <w:r>
              <w:rPr>
                <w:rFonts w:ascii="Calibri" w:hAnsi="Calibri" w:cs="Calibri"/>
              </w:rPr>
              <w:t>●●●●●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○○○○</w:t>
            </w:r>
          </w:p>
        </w:tc>
        <w:tc>
          <w:tcPr>
            <w:tcW w:w="3021" w:type="dxa"/>
            <w:gridSpan w:val="2"/>
          </w:tcPr>
          <w:p w:rsidR="00DC5946" w:rsidRDefault="00DC5946" w:rsidP="00B67EF7">
            <w:r>
              <w:t xml:space="preserve">Intégrité </w:t>
            </w:r>
            <w:r>
              <w:rPr>
                <w:rFonts w:ascii="Calibri" w:hAnsi="Calibri" w:cs="Calibri"/>
              </w:rPr>
              <w:t>●●●●●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●●</w:t>
            </w:r>
            <w:r>
              <w:rPr>
                <w:rFonts w:cstheme="minorHAnsi"/>
              </w:rPr>
              <w:t>○○○</w:t>
            </w:r>
          </w:p>
        </w:tc>
      </w:tr>
    </w:tbl>
    <w:p w:rsidR="00B67EF7" w:rsidRDefault="00B67EF7" w:rsidP="00B67EF7">
      <w:r>
        <w:t xml:space="preserve">Vice : </w:t>
      </w:r>
      <w:r w:rsidR="00DC5946">
        <w:t>Rancunier</w:t>
      </w:r>
      <w:r w:rsidR="00DC5946">
        <w:br/>
        <w:t>Vertu : Loyal</w:t>
      </w:r>
    </w:p>
    <w:p w:rsidR="00300118" w:rsidRDefault="00300118" w:rsidP="00B67EF7">
      <w:pPr>
        <w:pStyle w:val="Titre2"/>
      </w:pPr>
      <w:r>
        <w:t>Compétences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70654E" w:rsidTr="0070654E">
        <w:tc>
          <w:tcPr>
            <w:tcW w:w="1510" w:type="dxa"/>
          </w:tcPr>
          <w:p w:rsidR="0070654E" w:rsidRDefault="00B67EF7" w:rsidP="00300118">
            <w:r>
              <w:t>Médecine</w:t>
            </w:r>
          </w:p>
        </w:tc>
        <w:tc>
          <w:tcPr>
            <w:tcW w:w="1510" w:type="dxa"/>
          </w:tcPr>
          <w:p w:rsidR="0070654E" w:rsidRDefault="00E7167D" w:rsidP="00300118">
            <w:r>
              <w:rPr>
                <w:rFonts w:ascii="Calibri" w:hAnsi="Calibri" w:cs="Calibri"/>
              </w:rPr>
              <w:t>●●●</w:t>
            </w:r>
          </w:p>
        </w:tc>
        <w:tc>
          <w:tcPr>
            <w:tcW w:w="1510" w:type="dxa"/>
          </w:tcPr>
          <w:p w:rsidR="0070654E" w:rsidRDefault="00B67EF7" w:rsidP="00300118">
            <w:r>
              <w:t>Bagarre</w:t>
            </w:r>
          </w:p>
        </w:tc>
        <w:tc>
          <w:tcPr>
            <w:tcW w:w="1510" w:type="dxa"/>
          </w:tcPr>
          <w:p w:rsidR="0070654E" w:rsidRDefault="00E7167D" w:rsidP="00300118">
            <w:r>
              <w:rPr>
                <w:rFonts w:ascii="Calibri" w:hAnsi="Calibri" w:cs="Calibri"/>
              </w:rPr>
              <w:t>●●●●●</w:t>
            </w:r>
          </w:p>
        </w:tc>
        <w:tc>
          <w:tcPr>
            <w:tcW w:w="1511" w:type="dxa"/>
          </w:tcPr>
          <w:p w:rsidR="0070654E" w:rsidRDefault="00B67EF7" w:rsidP="00300118">
            <w:r>
              <w:t>Intimidation</w:t>
            </w:r>
          </w:p>
        </w:tc>
        <w:tc>
          <w:tcPr>
            <w:tcW w:w="1511" w:type="dxa"/>
          </w:tcPr>
          <w:p w:rsidR="0070654E" w:rsidRDefault="00E7167D" w:rsidP="00300118">
            <w:r>
              <w:rPr>
                <w:rFonts w:ascii="Calibri" w:hAnsi="Calibri" w:cs="Calibri"/>
              </w:rPr>
              <w:t>●●●</w:t>
            </w:r>
          </w:p>
        </w:tc>
      </w:tr>
      <w:tr w:rsidR="0070654E" w:rsidTr="0070654E">
        <w:tc>
          <w:tcPr>
            <w:tcW w:w="1510" w:type="dxa"/>
          </w:tcPr>
          <w:p w:rsidR="0070654E" w:rsidRDefault="00B67EF7" w:rsidP="00300118">
            <w:r>
              <w:t>Artisanat</w:t>
            </w:r>
          </w:p>
        </w:tc>
        <w:tc>
          <w:tcPr>
            <w:tcW w:w="1510" w:type="dxa"/>
          </w:tcPr>
          <w:p w:rsidR="0070654E" w:rsidRDefault="00E7167D" w:rsidP="00300118">
            <w:r>
              <w:rPr>
                <w:rFonts w:ascii="Calibri" w:hAnsi="Calibri" w:cs="Calibri"/>
              </w:rPr>
              <w:t>●●●●</w:t>
            </w:r>
          </w:p>
        </w:tc>
        <w:tc>
          <w:tcPr>
            <w:tcW w:w="1510" w:type="dxa"/>
          </w:tcPr>
          <w:p w:rsidR="0070654E" w:rsidRDefault="00B67EF7" w:rsidP="00300118">
            <w:r>
              <w:t>Sport</w:t>
            </w:r>
          </w:p>
        </w:tc>
        <w:tc>
          <w:tcPr>
            <w:tcW w:w="1510" w:type="dxa"/>
          </w:tcPr>
          <w:p w:rsidR="0070654E" w:rsidRDefault="00E7167D" w:rsidP="00300118">
            <w:r>
              <w:rPr>
                <w:rFonts w:ascii="Calibri" w:hAnsi="Calibri" w:cs="Calibri"/>
              </w:rPr>
              <w:t>●●●</w:t>
            </w:r>
          </w:p>
        </w:tc>
        <w:tc>
          <w:tcPr>
            <w:tcW w:w="1511" w:type="dxa"/>
          </w:tcPr>
          <w:p w:rsidR="0070654E" w:rsidRDefault="00B67EF7" w:rsidP="00300118">
            <w:proofErr w:type="spellStart"/>
            <w:r>
              <w:t>Exp</w:t>
            </w:r>
            <w:proofErr w:type="spellEnd"/>
            <w:r>
              <w:t>. de la rue</w:t>
            </w:r>
          </w:p>
        </w:tc>
        <w:tc>
          <w:tcPr>
            <w:tcW w:w="1511" w:type="dxa"/>
          </w:tcPr>
          <w:p w:rsidR="0070654E" w:rsidRDefault="00E7167D" w:rsidP="00300118">
            <w:r>
              <w:rPr>
                <w:rFonts w:ascii="Calibri" w:hAnsi="Calibri" w:cs="Calibri"/>
              </w:rPr>
              <w:t>●</w:t>
            </w:r>
          </w:p>
        </w:tc>
      </w:tr>
      <w:tr w:rsidR="0070654E" w:rsidTr="0070654E"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B67EF7" w:rsidP="00300118">
            <w:r>
              <w:t>Armes à feu</w:t>
            </w:r>
          </w:p>
        </w:tc>
        <w:tc>
          <w:tcPr>
            <w:tcW w:w="1510" w:type="dxa"/>
          </w:tcPr>
          <w:p w:rsidR="0070654E" w:rsidRDefault="00E7167D" w:rsidP="00300118">
            <w:r>
              <w:rPr>
                <w:rFonts w:ascii="Calibri" w:hAnsi="Calibri" w:cs="Calibri"/>
              </w:rPr>
              <w:t>●●●</w:t>
            </w:r>
          </w:p>
        </w:tc>
        <w:tc>
          <w:tcPr>
            <w:tcW w:w="1511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</w:tr>
      <w:tr w:rsidR="0070654E" w:rsidTr="0070654E"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B67EF7" w:rsidP="00300118">
            <w:r>
              <w:t>Survie</w:t>
            </w:r>
          </w:p>
        </w:tc>
        <w:tc>
          <w:tcPr>
            <w:tcW w:w="1510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</w:tr>
      <w:tr w:rsidR="0070654E" w:rsidTr="0070654E"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</w:tr>
      <w:tr w:rsidR="0070654E" w:rsidTr="0070654E"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</w:tr>
      <w:tr w:rsidR="0070654E" w:rsidTr="0070654E"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</w:tr>
      <w:tr w:rsidR="0070654E" w:rsidTr="0070654E"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0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  <w:tc>
          <w:tcPr>
            <w:tcW w:w="1511" w:type="dxa"/>
          </w:tcPr>
          <w:p w:rsidR="0070654E" w:rsidRDefault="0070654E" w:rsidP="00300118"/>
        </w:tc>
      </w:tr>
    </w:tbl>
    <w:p w:rsidR="00300118" w:rsidRDefault="00DC5946" w:rsidP="00DC5946">
      <w:pPr>
        <w:pStyle w:val="Titre2"/>
      </w:pPr>
      <w:r>
        <w:lastRenderedPageBreak/>
        <w:t>Atouts</w:t>
      </w:r>
    </w:p>
    <w:p w:rsidR="00E7167D" w:rsidRPr="00E7167D" w:rsidRDefault="00E7167D" w:rsidP="00DC5946">
      <w:pPr>
        <w:rPr>
          <w:rFonts w:ascii="Calibri" w:hAnsi="Calibri" w:cs="Calibri"/>
        </w:rPr>
      </w:pPr>
      <w:r>
        <w:t>Indomptable (</w:t>
      </w:r>
      <w:r>
        <w:rPr>
          <w:rFonts w:ascii="Calibri" w:hAnsi="Calibri" w:cs="Calibri"/>
        </w:rPr>
        <w:t>●●</w:t>
      </w:r>
      <w:r>
        <w:rPr>
          <w:rFonts w:ascii="Calibri" w:hAnsi="Calibri" w:cs="Calibri"/>
        </w:rPr>
        <w:t>)</w:t>
      </w:r>
      <w:r>
        <w:rPr>
          <w:rFonts w:ascii="Calibri" w:hAnsi="Calibri" w:cs="Calibri"/>
        </w:rPr>
        <w:br/>
        <w:t>Entraînement professionnel (</w:t>
      </w:r>
      <w:r>
        <w:rPr>
          <w:rFonts w:ascii="Calibri" w:hAnsi="Calibri" w:cs="Calibri"/>
        </w:rPr>
        <w:t>●●●●●</w:t>
      </w:r>
      <w:r>
        <w:rPr>
          <w:rFonts w:ascii="Calibri" w:hAnsi="Calibri" w:cs="Calibri"/>
        </w:rPr>
        <w:t>)</w:t>
      </w:r>
      <w:r>
        <w:rPr>
          <w:rFonts w:ascii="Calibri" w:hAnsi="Calibri" w:cs="Calibri"/>
        </w:rPr>
        <w:br/>
        <w:t>Ressources (</w:t>
      </w:r>
      <w:r>
        <w:rPr>
          <w:rFonts w:ascii="Calibri" w:hAnsi="Calibri" w:cs="Calibri"/>
        </w:rPr>
        <w:t>●●●</w:t>
      </w:r>
      <w:r>
        <w:rPr>
          <w:rFonts w:ascii="Calibri" w:hAnsi="Calibri" w:cs="Calibri"/>
        </w:rPr>
        <w:t>)</w:t>
      </w:r>
    </w:p>
    <w:p w:rsidR="00300118" w:rsidRDefault="00300118" w:rsidP="00300118">
      <w:pPr>
        <w:pStyle w:val="Titre2"/>
      </w:pPr>
      <w:r>
        <w:br w:type="page"/>
      </w:r>
    </w:p>
    <w:p w:rsidR="00300118" w:rsidRDefault="00300118" w:rsidP="00300118">
      <w:pPr>
        <w:pStyle w:val="Titre"/>
      </w:pPr>
      <w:r>
        <w:lastRenderedPageBreak/>
        <w:t>Personnage d</w:t>
      </w:r>
      <w:r>
        <w:t>e Maud</w:t>
      </w:r>
    </w:p>
    <w:p w:rsidR="00300118" w:rsidRDefault="00300118" w:rsidP="00300118">
      <w:pPr>
        <w:pStyle w:val="Titre1"/>
      </w:pPr>
      <w:r>
        <w:t>Présentation</w:t>
      </w:r>
    </w:p>
    <w:p w:rsidR="00300118" w:rsidRDefault="00300118" w:rsidP="00300118">
      <w:pPr>
        <w:pStyle w:val="Titre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t>Concept</w:t>
      </w:r>
    </w:p>
    <w:p w:rsidR="00300118" w:rsidRPr="00300118" w:rsidRDefault="00E7167D" w:rsidP="00300118">
      <w:proofErr w:type="spellStart"/>
      <w:r>
        <w:t>Intelo</w:t>
      </w:r>
      <w:proofErr w:type="spellEnd"/>
      <w:r>
        <w:t>-médiateur et meilleur ami du personnage d’Anaël. Viens de finir ses études de médecine et veut enchaîner sur une spé de pédopsychiatrie.</w:t>
      </w:r>
    </w:p>
    <w:p w:rsidR="00300118" w:rsidRDefault="00300118" w:rsidP="00300118">
      <w:pPr>
        <w:pStyle w:val="Titre2"/>
      </w:pPr>
      <w:r>
        <w:t>Points de rupture</w:t>
      </w:r>
    </w:p>
    <w:p w:rsidR="00300118" w:rsidRDefault="00300118" w:rsidP="00300118">
      <w:pPr>
        <w:rPr>
          <w:b/>
        </w:rPr>
      </w:pPr>
      <w:r>
        <w:rPr>
          <w:b/>
        </w:rPr>
        <w:t>Quelle est la pire chose que le personnage ait fait ?</w:t>
      </w:r>
    </w:p>
    <w:p w:rsidR="00300118" w:rsidRPr="00300118" w:rsidRDefault="00300118" w:rsidP="00300118"/>
    <w:p w:rsidR="00300118" w:rsidRDefault="00300118" w:rsidP="00300118">
      <w:pPr>
        <w:rPr>
          <w:b/>
        </w:rPr>
      </w:pPr>
      <w:r>
        <w:rPr>
          <w:b/>
        </w:rPr>
        <w:t>Quelle est la pire chose que le personnage puisse s’imaginer faire ?</w:t>
      </w:r>
    </w:p>
    <w:p w:rsidR="00300118" w:rsidRPr="00300118" w:rsidRDefault="00300118" w:rsidP="00300118"/>
    <w:p w:rsidR="00300118" w:rsidRDefault="00300118" w:rsidP="00300118">
      <w:pPr>
        <w:rPr>
          <w:b/>
        </w:rPr>
      </w:pPr>
      <w:r>
        <w:rPr>
          <w:b/>
        </w:rPr>
        <w:t>Quelle est la pire chose que quelqu’un puisse faire ?</w:t>
      </w:r>
    </w:p>
    <w:p w:rsidR="00300118" w:rsidRPr="00300118" w:rsidRDefault="00300118" w:rsidP="00300118"/>
    <w:p w:rsidR="00300118" w:rsidRDefault="00300118" w:rsidP="00300118">
      <w:pPr>
        <w:rPr>
          <w:b/>
        </w:rPr>
      </w:pPr>
      <w:r>
        <w:rPr>
          <w:b/>
        </w:rPr>
        <w:t>Qu’est-ce que le personnage a oublié ?</w:t>
      </w:r>
    </w:p>
    <w:p w:rsidR="00300118" w:rsidRPr="00300118" w:rsidRDefault="00300118" w:rsidP="00300118"/>
    <w:p w:rsidR="00300118" w:rsidRDefault="00300118" w:rsidP="00300118">
      <w:pPr>
        <w:rPr>
          <w:b/>
        </w:rPr>
      </w:pPr>
      <w:r>
        <w:rPr>
          <w:b/>
        </w:rPr>
        <w:t>Quel est le plus gros traumatisme du personnage ?</w:t>
      </w:r>
    </w:p>
    <w:p w:rsidR="00300118" w:rsidRDefault="00300118" w:rsidP="00300118"/>
    <w:p w:rsidR="0070654E" w:rsidRDefault="0070654E" w:rsidP="0070654E">
      <w:pPr>
        <w:pStyle w:val="Titre1"/>
      </w:pPr>
      <w:r>
        <w:t>Valeurs</w:t>
      </w:r>
    </w:p>
    <w:p w:rsidR="0070654E" w:rsidRPr="00300118" w:rsidRDefault="0070654E" w:rsidP="0070654E">
      <w:pPr>
        <w:pStyle w:val="Titre2"/>
      </w:pPr>
      <w:r>
        <w:t>Attributs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70654E" w:rsidTr="00BF4816">
        <w:tc>
          <w:tcPr>
            <w:tcW w:w="1510" w:type="dxa"/>
          </w:tcPr>
          <w:p w:rsidR="0070654E" w:rsidRDefault="0070654E" w:rsidP="00BF4816">
            <w:r>
              <w:t>Intelligence</w:t>
            </w:r>
          </w:p>
        </w:tc>
        <w:tc>
          <w:tcPr>
            <w:tcW w:w="1510" w:type="dxa"/>
          </w:tcPr>
          <w:p w:rsidR="0070654E" w:rsidRDefault="00B67EF7" w:rsidP="00BF4816">
            <w:r>
              <w:rPr>
                <w:rFonts w:cstheme="minorHAnsi"/>
              </w:rPr>
              <w:t>●</w:t>
            </w:r>
            <w:r w:rsidR="00E7167D">
              <w:rPr>
                <w:rFonts w:ascii="Calibri" w:hAnsi="Calibri" w:cs="Calibri"/>
              </w:rPr>
              <w:t>●●●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0" w:type="dxa"/>
          </w:tcPr>
          <w:p w:rsidR="0070654E" w:rsidRDefault="0070654E" w:rsidP="00BF4816">
            <w:r>
              <w:t>Force</w:t>
            </w:r>
          </w:p>
        </w:tc>
        <w:tc>
          <w:tcPr>
            <w:tcW w:w="1510" w:type="dxa"/>
          </w:tcPr>
          <w:p w:rsidR="0070654E" w:rsidRDefault="00B67EF7" w:rsidP="00BF4816">
            <w:r>
              <w:rPr>
                <w:rFonts w:cstheme="minorHAnsi"/>
              </w:rPr>
              <w:t>●</w:t>
            </w:r>
            <w:r w:rsidR="00DC5946">
              <w:rPr>
                <w:rFonts w:cstheme="minorHAnsi"/>
              </w:rPr>
              <w:t>○</w:t>
            </w:r>
            <w:r>
              <w:rPr>
                <w:rFonts w:cstheme="minorHAnsi"/>
              </w:rPr>
              <w:t>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1" w:type="dxa"/>
          </w:tcPr>
          <w:p w:rsidR="0070654E" w:rsidRDefault="0070654E" w:rsidP="00BF4816">
            <w:r>
              <w:t>Présence</w:t>
            </w:r>
          </w:p>
        </w:tc>
        <w:tc>
          <w:tcPr>
            <w:tcW w:w="1511" w:type="dxa"/>
          </w:tcPr>
          <w:p w:rsidR="0070654E" w:rsidRDefault="00B67EF7" w:rsidP="00BF4816">
            <w:r>
              <w:rPr>
                <w:rFonts w:cstheme="minorHAnsi"/>
              </w:rPr>
              <w:t>●</w:t>
            </w:r>
            <w:r w:rsidR="00DC5946">
              <w:rPr>
                <w:rFonts w:cstheme="minorHAnsi"/>
              </w:rPr>
              <w:t>○</w:t>
            </w:r>
            <w:r>
              <w:rPr>
                <w:rFonts w:cstheme="minorHAnsi"/>
              </w:rPr>
              <w:t>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</w:tr>
      <w:tr w:rsidR="0070654E" w:rsidTr="00BF4816">
        <w:tc>
          <w:tcPr>
            <w:tcW w:w="1510" w:type="dxa"/>
          </w:tcPr>
          <w:p w:rsidR="0070654E" w:rsidRDefault="0070654E" w:rsidP="00BF4816">
            <w:r>
              <w:t>Astuce</w:t>
            </w:r>
          </w:p>
        </w:tc>
        <w:tc>
          <w:tcPr>
            <w:tcW w:w="1510" w:type="dxa"/>
          </w:tcPr>
          <w:p w:rsidR="0070654E" w:rsidRDefault="00B67EF7" w:rsidP="00BF4816">
            <w:r>
              <w:rPr>
                <w:rFonts w:cstheme="minorHAnsi"/>
              </w:rPr>
              <w:t>●</w:t>
            </w:r>
            <w:r w:rsidR="00E7167D"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0" w:type="dxa"/>
          </w:tcPr>
          <w:p w:rsidR="0070654E" w:rsidRDefault="0070654E" w:rsidP="00BF4816">
            <w:r>
              <w:t>Dextérité</w:t>
            </w:r>
          </w:p>
        </w:tc>
        <w:tc>
          <w:tcPr>
            <w:tcW w:w="1510" w:type="dxa"/>
          </w:tcPr>
          <w:p w:rsidR="0070654E" w:rsidRDefault="00B67EF7" w:rsidP="00BF4816">
            <w:r>
              <w:rPr>
                <w:rFonts w:cstheme="minorHAnsi"/>
              </w:rPr>
              <w:t>●</w:t>
            </w:r>
            <w:r w:rsidR="00E7167D"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1" w:type="dxa"/>
          </w:tcPr>
          <w:p w:rsidR="0070654E" w:rsidRDefault="0070654E" w:rsidP="00BF4816">
            <w:r>
              <w:t>Manipulation</w:t>
            </w:r>
          </w:p>
        </w:tc>
        <w:tc>
          <w:tcPr>
            <w:tcW w:w="1511" w:type="dxa"/>
          </w:tcPr>
          <w:p w:rsidR="0070654E" w:rsidRDefault="00B67EF7" w:rsidP="00BF4816">
            <w:r>
              <w:rPr>
                <w:rFonts w:cstheme="minorHAnsi"/>
              </w:rPr>
              <w:t>●</w:t>
            </w:r>
            <w:r w:rsidR="00E7167D">
              <w:rPr>
                <w:rFonts w:ascii="Calibri" w:hAnsi="Calibri" w:cs="Calibri"/>
              </w:rPr>
              <w:t>●●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</w:tr>
      <w:tr w:rsidR="0070654E" w:rsidTr="00BF4816">
        <w:tc>
          <w:tcPr>
            <w:tcW w:w="1510" w:type="dxa"/>
          </w:tcPr>
          <w:p w:rsidR="0070654E" w:rsidRDefault="0070654E" w:rsidP="00BF4816">
            <w:r>
              <w:t>Résolution</w:t>
            </w:r>
          </w:p>
        </w:tc>
        <w:tc>
          <w:tcPr>
            <w:tcW w:w="1510" w:type="dxa"/>
          </w:tcPr>
          <w:p w:rsidR="0070654E" w:rsidRDefault="00B67EF7" w:rsidP="00BF4816">
            <w:r>
              <w:rPr>
                <w:rFonts w:cstheme="minorHAnsi"/>
              </w:rPr>
              <w:t>●</w:t>
            </w:r>
            <w:r w:rsidR="00E7167D"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0" w:type="dxa"/>
          </w:tcPr>
          <w:p w:rsidR="0070654E" w:rsidRDefault="0070654E" w:rsidP="00BF4816">
            <w:r>
              <w:t>Vigueur</w:t>
            </w:r>
          </w:p>
        </w:tc>
        <w:tc>
          <w:tcPr>
            <w:tcW w:w="1510" w:type="dxa"/>
          </w:tcPr>
          <w:p w:rsidR="0070654E" w:rsidRDefault="00B67EF7" w:rsidP="00BF4816">
            <w:r>
              <w:rPr>
                <w:rFonts w:ascii="Calibri" w:hAnsi="Calibri" w:cs="Calibri"/>
              </w:rPr>
              <w:t>●</w:t>
            </w:r>
            <w:r w:rsidR="00E7167D">
              <w:rPr>
                <w:rFonts w:ascii="Calibri" w:hAnsi="Calibri" w:cs="Calibri"/>
              </w:rPr>
              <w:t>●●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  <w:tc>
          <w:tcPr>
            <w:tcW w:w="1511" w:type="dxa"/>
          </w:tcPr>
          <w:p w:rsidR="0070654E" w:rsidRDefault="0070654E" w:rsidP="00BF4816">
            <w:r>
              <w:t>Calme</w:t>
            </w:r>
          </w:p>
        </w:tc>
        <w:tc>
          <w:tcPr>
            <w:tcW w:w="1511" w:type="dxa"/>
          </w:tcPr>
          <w:p w:rsidR="0070654E" w:rsidRDefault="00B67EF7" w:rsidP="00BF4816">
            <w:r>
              <w:rPr>
                <w:rFonts w:cstheme="minorHAnsi"/>
              </w:rPr>
              <w:t>●</w:t>
            </w:r>
            <w:r w:rsidR="00E7167D">
              <w:rPr>
                <w:rFonts w:ascii="Calibri" w:hAnsi="Calibri" w:cs="Calibri"/>
              </w:rPr>
              <w:t>●●</w:t>
            </w:r>
            <w:r>
              <w:rPr>
                <w:rFonts w:ascii="Calibri" w:hAnsi="Calibri" w:cs="Calibri"/>
              </w:rPr>
              <w:t>○</w:t>
            </w:r>
            <w:r>
              <w:rPr>
                <w:rFonts w:cstheme="minorHAnsi"/>
              </w:rPr>
              <w:t>○</w:t>
            </w:r>
          </w:p>
        </w:tc>
      </w:tr>
    </w:tbl>
    <w:p w:rsidR="00DC5946" w:rsidRDefault="00DC5946" w:rsidP="00DC5946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C5946" w:rsidTr="00BF4816">
        <w:tc>
          <w:tcPr>
            <w:tcW w:w="3020" w:type="dxa"/>
          </w:tcPr>
          <w:p w:rsidR="00DC5946" w:rsidRDefault="00DC5946" w:rsidP="00BF4816">
            <w:r>
              <w:t xml:space="preserve">Défense </w:t>
            </w:r>
            <w:r>
              <w:rPr>
                <w:rFonts w:ascii="Calibri" w:hAnsi="Calibri" w:cs="Calibri"/>
              </w:rPr>
              <w:t>●</w:t>
            </w:r>
            <w:r w:rsidR="00E7167D">
              <w:rPr>
                <w:rFonts w:ascii="Calibri" w:hAnsi="Calibri" w:cs="Calibri"/>
              </w:rPr>
              <w:t>●</w:t>
            </w:r>
            <w:r>
              <w:rPr>
                <w:rFonts w:cstheme="minorHAnsi"/>
              </w:rPr>
              <w:t>○○○ ○○○○○</w:t>
            </w:r>
          </w:p>
        </w:tc>
        <w:tc>
          <w:tcPr>
            <w:tcW w:w="3021" w:type="dxa"/>
          </w:tcPr>
          <w:p w:rsidR="00DC5946" w:rsidRDefault="00DC5946" w:rsidP="00BF4816">
            <w:r>
              <w:t xml:space="preserve">Initiative </w:t>
            </w:r>
            <w:r>
              <w:rPr>
                <w:rFonts w:ascii="Calibri" w:hAnsi="Calibri" w:cs="Calibri"/>
              </w:rPr>
              <w:t>●</w:t>
            </w:r>
            <w:r w:rsidR="00E7167D">
              <w:rPr>
                <w:rFonts w:ascii="Calibri" w:hAnsi="Calibri" w:cs="Calibri"/>
              </w:rPr>
              <w:t>●●●●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cstheme="minorHAnsi"/>
              </w:rPr>
              <w:t>○○○○○</w:t>
            </w:r>
          </w:p>
        </w:tc>
        <w:tc>
          <w:tcPr>
            <w:tcW w:w="3021" w:type="dxa"/>
          </w:tcPr>
          <w:p w:rsidR="00DC5946" w:rsidRDefault="00DC5946" w:rsidP="00BF4816">
            <w:r>
              <w:t xml:space="preserve">Intégrité </w:t>
            </w:r>
            <w:r>
              <w:rPr>
                <w:rFonts w:ascii="Calibri" w:hAnsi="Calibri" w:cs="Calibri"/>
              </w:rPr>
              <w:t>●●●●● ●●</w:t>
            </w:r>
            <w:r>
              <w:rPr>
                <w:rFonts w:cstheme="minorHAnsi"/>
              </w:rPr>
              <w:t>○○○</w:t>
            </w:r>
          </w:p>
        </w:tc>
      </w:tr>
    </w:tbl>
    <w:p w:rsidR="00DC5946" w:rsidRDefault="00DC5946" w:rsidP="00DC5946">
      <w:r>
        <w:br/>
        <w:t xml:space="preserve">Vice : </w:t>
      </w:r>
      <w:r w:rsidR="00E7167D">
        <w:t>Mélancolique</w:t>
      </w:r>
      <w:r>
        <w:br/>
        <w:t>Vertu :</w:t>
      </w:r>
      <w:r w:rsidR="00E7167D">
        <w:t xml:space="preserve"> Altruiste</w:t>
      </w:r>
    </w:p>
    <w:p w:rsidR="0070654E" w:rsidRDefault="0070654E" w:rsidP="0070654E">
      <w:pPr>
        <w:pStyle w:val="Titre2"/>
      </w:pPr>
      <w:r>
        <w:t>Compétences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70654E" w:rsidTr="00BF4816">
        <w:tc>
          <w:tcPr>
            <w:tcW w:w="1510" w:type="dxa"/>
          </w:tcPr>
          <w:p w:rsidR="0070654E" w:rsidRDefault="00E7167D" w:rsidP="00BF4816">
            <w:r>
              <w:t>Erudition</w:t>
            </w:r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AB0804" w:rsidP="00BF4816">
            <w:r>
              <w:t>Sport</w:t>
            </w:r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</w:tr>
      <w:tr w:rsidR="0070654E" w:rsidTr="00BF4816">
        <w:tc>
          <w:tcPr>
            <w:tcW w:w="1510" w:type="dxa"/>
          </w:tcPr>
          <w:p w:rsidR="0070654E" w:rsidRDefault="00E7167D" w:rsidP="00BF4816">
            <w:r>
              <w:t>Informatique</w:t>
            </w:r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AB0804" w:rsidP="00BF4816">
            <w:r>
              <w:t>Bagarre</w:t>
            </w:r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</w:tr>
      <w:tr w:rsidR="0070654E" w:rsidTr="00BF4816">
        <w:tc>
          <w:tcPr>
            <w:tcW w:w="1510" w:type="dxa"/>
          </w:tcPr>
          <w:p w:rsidR="0070654E" w:rsidRDefault="00AB0804" w:rsidP="00BF4816">
            <w:r>
              <w:t>Artisanat</w:t>
            </w:r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>
            <w:bookmarkStart w:id="0" w:name="_GoBack"/>
            <w:bookmarkEnd w:id="0"/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</w:tr>
      <w:tr w:rsidR="0070654E" w:rsidTr="00BF4816">
        <w:tc>
          <w:tcPr>
            <w:tcW w:w="1510" w:type="dxa"/>
          </w:tcPr>
          <w:p w:rsidR="0070654E" w:rsidRDefault="00AB0804" w:rsidP="00BF4816">
            <w:r>
              <w:t>Investigation</w:t>
            </w:r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</w:tr>
      <w:tr w:rsidR="0070654E" w:rsidTr="00BF4816">
        <w:tc>
          <w:tcPr>
            <w:tcW w:w="1510" w:type="dxa"/>
          </w:tcPr>
          <w:p w:rsidR="0070654E" w:rsidRDefault="00AB0804" w:rsidP="00BF4816">
            <w:r>
              <w:t>Médecine</w:t>
            </w:r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</w:tr>
      <w:tr w:rsidR="0070654E" w:rsidTr="00BF4816">
        <w:tc>
          <w:tcPr>
            <w:tcW w:w="1510" w:type="dxa"/>
          </w:tcPr>
          <w:p w:rsidR="0070654E" w:rsidRDefault="00AB0804" w:rsidP="00BF4816">
            <w:r>
              <w:t>Occulte</w:t>
            </w:r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</w:tr>
      <w:tr w:rsidR="0070654E" w:rsidTr="00BF4816">
        <w:tc>
          <w:tcPr>
            <w:tcW w:w="1510" w:type="dxa"/>
          </w:tcPr>
          <w:p w:rsidR="0070654E" w:rsidRDefault="00AB0804" w:rsidP="00BF4816">
            <w:r>
              <w:t>Politique</w:t>
            </w:r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</w:tr>
      <w:tr w:rsidR="0070654E" w:rsidTr="00BF4816">
        <w:tc>
          <w:tcPr>
            <w:tcW w:w="1510" w:type="dxa"/>
          </w:tcPr>
          <w:p w:rsidR="0070654E" w:rsidRDefault="00AB0804" w:rsidP="00BF4816">
            <w:r>
              <w:t>Science</w:t>
            </w:r>
          </w:p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/>
        </w:tc>
        <w:tc>
          <w:tcPr>
            <w:tcW w:w="1510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  <w:tc>
          <w:tcPr>
            <w:tcW w:w="1511" w:type="dxa"/>
          </w:tcPr>
          <w:p w:rsidR="0070654E" w:rsidRDefault="0070654E" w:rsidP="00BF4816"/>
        </w:tc>
      </w:tr>
    </w:tbl>
    <w:p w:rsidR="0070654E" w:rsidRDefault="0070654E" w:rsidP="00300118"/>
    <w:p w:rsidR="00DC5946" w:rsidRDefault="00DC5946" w:rsidP="00DC5946">
      <w:pPr>
        <w:pStyle w:val="Titre2"/>
      </w:pPr>
      <w:r>
        <w:lastRenderedPageBreak/>
        <w:t>Atouts</w:t>
      </w:r>
    </w:p>
    <w:p w:rsidR="00DC5946" w:rsidRPr="00DC5946" w:rsidRDefault="00DC5946" w:rsidP="00DC5946"/>
    <w:sectPr w:rsidR="00DC5946" w:rsidRPr="00DC59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34F23"/>
    <w:multiLevelType w:val="hybridMultilevel"/>
    <w:tmpl w:val="192AE7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D53"/>
    <w:rsid w:val="00086646"/>
    <w:rsid w:val="002F6B1E"/>
    <w:rsid w:val="00300118"/>
    <w:rsid w:val="00351D53"/>
    <w:rsid w:val="003A7D88"/>
    <w:rsid w:val="0044636D"/>
    <w:rsid w:val="00673FAF"/>
    <w:rsid w:val="006900CE"/>
    <w:rsid w:val="0070654E"/>
    <w:rsid w:val="007F770C"/>
    <w:rsid w:val="00AB0804"/>
    <w:rsid w:val="00B00C22"/>
    <w:rsid w:val="00B67EF7"/>
    <w:rsid w:val="00DC5946"/>
    <w:rsid w:val="00E47006"/>
    <w:rsid w:val="00E7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C6504"/>
  <w15:chartTrackingRefBased/>
  <w15:docId w15:val="{A8D4B139-D33C-4BFE-9663-65516E94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0C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01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51D53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B00C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0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00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001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300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B8F4DE66.dotm</Template>
  <TotalTime>476</TotalTime>
  <Pages>4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GIRON Bruno (EXT) ItimJvmVdf</dc:creator>
  <cp:keywords/>
  <dc:description/>
  <cp:lastModifiedBy>GIRON Bruno (EXT) ItimJvmVdf</cp:lastModifiedBy>
  <cp:revision>1</cp:revision>
  <dcterms:created xsi:type="dcterms:W3CDTF">2018-12-06T07:52:00Z</dcterms:created>
  <dcterms:modified xsi:type="dcterms:W3CDTF">2018-12-06T15:48:00Z</dcterms:modified>
</cp:coreProperties>
</file>